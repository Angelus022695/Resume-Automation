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040BF41A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4D829ABA" w14:textId="5623AE84" w:rsidR="00E77B5E" w:rsidRPr="00AE68A8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14:paraId="2676B05B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32586448" w14:textId="7D8222A0" w:rsidR="00E77B5E" w:rsidRPr="00AE68A8" w:rsidRDefault="00660489" w:rsidP="00AE68A8">
            <w:pPr>
              <w:pStyle w:val="Title"/>
            </w:pPr>
            <w:r>
              <w:t>Adam</w:t>
            </w:r>
            <w:r w:rsidR="00E77B5E" w:rsidRPr="00AE68A8">
              <w:br/>
            </w:r>
            <w:r>
              <w:t>Gardner</w:t>
            </w:r>
          </w:p>
        </w:tc>
      </w:tr>
      <w:tr w:rsidR="00E77B5E" w:rsidRPr="00AE68A8" w14:paraId="718E0A00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59A04A08" w14:textId="77777777" w:rsidR="00E77B5E" w:rsidRPr="00AE68A8" w:rsidRDefault="00E77B5E" w:rsidP="00AE68A8"/>
        </w:tc>
        <w:tc>
          <w:tcPr>
            <w:tcW w:w="423" w:type="dxa"/>
            <w:vMerge/>
          </w:tcPr>
          <w:p w14:paraId="754504C5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73D50109" w14:textId="6CD78773" w:rsidR="00E77B5E" w:rsidRPr="00AE68A8" w:rsidRDefault="00A34854" w:rsidP="009B591F">
            <w:r>
              <w:fldChar w:fldCharType="begin"/>
            </w:r>
            <w:r>
              <w:instrText xml:space="preserve"> DATE \@ "M/d/yyyy" </w:instrText>
            </w:r>
            <w:r>
              <w:fldChar w:fldCharType="separate"/>
            </w:r>
            <w:r w:rsidR="00F76CD5">
              <w:rPr>
                <w:noProof/>
              </w:rPr>
              <w:t>7/26/2025</w:t>
            </w:r>
            <w:r>
              <w:fldChar w:fldCharType="end"/>
            </w:r>
          </w:p>
          <w:p w14:paraId="4D959FB1" w14:textId="7909994E" w:rsidR="00E77B5E" w:rsidRPr="00AE68A8" w:rsidRDefault="00660489" w:rsidP="00660489">
            <w:pPr>
              <w:pStyle w:val="Contact"/>
            </w:pPr>
            <w:r>
              <w:t>Hiring Manager</w:t>
            </w:r>
          </w:p>
          <w:p w14:paraId="55C447FC" w14:textId="7C3B2BAB" w:rsidR="00E77B5E" w:rsidRPr="00660489" w:rsidRDefault="00765AF5" w:rsidP="00660489">
            <w:pPr>
              <w:pStyle w:val="Contact"/>
            </w:pPr>
            <w:r w:rsidRPr="00765AF5">
              <w:t>[[COMPANY_NAME]]</w:t>
            </w:r>
          </w:p>
        </w:tc>
        <w:tc>
          <w:tcPr>
            <w:tcW w:w="3301" w:type="dxa"/>
            <w:vAlign w:val="bottom"/>
          </w:tcPr>
          <w:p w14:paraId="3BE594E6" w14:textId="5B19B473" w:rsidR="00E77B5E" w:rsidRPr="00AE68A8" w:rsidRDefault="00E77B5E" w:rsidP="009B591F">
            <w:pPr>
              <w:pStyle w:val="Contact"/>
            </w:pPr>
          </w:p>
        </w:tc>
      </w:tr>
      <w:tr w:rsidR="00E77B5E" w:rsidRPr="00AE68A8" w14:paraId="3396230A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7122A905" w14:textId="77777777" w:rsidR="00E77B5E" w:rsidRPr="00AE68A8" w:rsidRDefault="00E77B5E" w:rsidP="00AE68A8"/>
        </w:tc>
        <w:tc>
          <w:tcPr>
            <w:tcW w:w="423" w:type="dxa"/>
            <w:vMerge/>
          </w:tcPr>
          <w:p w14:paraId="59BB0AF1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779FAF91" w14:textId="0A80F454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660489">
              <w:t>Hiring Manager</w:t>
            </w:r>
          </w:p>
          <w:p w14:paraId="7D04B81C" w14:textId="77777777" w:rsidR="00B67A59" w:rsidRPr="00B67A59" w:rsidRDefault="00B67A59" w:rsidP="00B67A59">
            <w:pPr>
              <w:rPr>
                <w:rFonts w:cstheme="minorHAnsi"/>
              </w:rPr>
            </w:pPr>
            <w:r w:rsidRPr="00B67A59">
              <w:rPr>
                <w:rFonts w:cstheme="minorHAnsi"/>
              </w:rPr>
              <w:t>I am writing to express my strong interest in the [[JOB_TITLE]] at [[COMPANY_NAME]]. I am enthusiastic about contributing to your cybersecurity initiatives and bringing a dedicated, detail-oriented mindset to the role.</w:t>
            </w:r>
          </w:p>
          <w:p w14:paraId="3918097A" w14:textId="77777777" w:rsidR="00B67A59" w:rsidRPr="00B67A59" w:rsidRDefault="00B67A59" w:rsidP="00B67A59">
            <w:pPr>
              <w:rPr>
                <w:rFonts w:cstheme="minorHAnsi"/>
              </w:rPr>
            </w:pPr>
          </w:p>
          <w:p w14:paraId="6A30582C" w14:textId="77777777" w:rsidR="00B67A59" w:rsidRPr="00B67A59" w:rsidRDefault="00B67A59" w:rsidP="00B67A59">
            <w:pPr>
              <w:rPr>
                <w:rFonts w:cstheme="minorHAnsi"/>
              </w:rPr>
            </w:pPr>
            <w:r w:rsidRPr="00B67A59">
              <w:rPr>
                <w:rFonts w:cstheme="minorHAnsi"/>
              </w:rPr>
              <w:t>I am confident in my ability to adapt, learn, and apply technical concepts quickly. My approach to cybersecurity is grounded in curiosity, precision, and a commitment to continuous improvement. I am particularly drawn to [[COMPANY_NAME]]'s mission and would be excited to grow with your team.</w:t>
            </w:r>
          </w:p>
          <w:p w14:paraId="5BB37B6E" w14:textId="77777777" w:rsidR="00B67A59" w:rsidRPr="00B67A59" w:rsidRDefault="00B67A59" w:rsidP="00B67A59">
            <w:pPr>
              <w:rPr>
                <w:rFonts w:cstheme="minorHAnsi"/>
              </w:rPr>
            </w:pPr>
          </w:p>
          <w:p w14:paraId="2422071C" w14:textId="0F9316F0" w:rsidR="00F01E00" w:rsidRPr="00F01E00" w:rsidRDefault="00B67A59" w:rsidP="00B67A59">
            <w:pPr>
              <w:rPr>
                <w:rFonts w:cstheme="minorHAnsi"/>
              </w:rPr>
            </w:pPr>
            <w:r w:rsidRPr="00B67A59">
              <w:rPr>
                <w:rFonts w:cstheme="minorHAnsi"/>
              </w:rPr>
              <w:t>Thank you for your time and consideration. I look forward to the opportunity to contribute to [[COMPANY_NAME]].</w:t>
            </w:r>
          </w:p>
          <w:p w14:paraId="1B67C01C" w14:textId="48778B19" w:rsidR="00950510" w:rsidRPr="00950510" w:rsidRDefault="00F01E00" w:rsidP="00F01E00">
            <w:pPr>
              <w:rPr>
                <w:rFonts w:cstheme="minorHAnsi"/>
              </w:rPr>
            </w:pPr>
            <w:r w:rsidRPr="00F01E00">
              <w:rPr>
                <w:rFonts w:cstheme="minorHAnsi"/>
              </w:rPr>
              <w:t>Thank you for your time and consideration.</w:t>
            </w:r>
          </w:p>
          <w:p w14:paraId="455D9E7E" w14:textId="6884F030" w:rsidR="00E77B5E" w:rsidRPr="00AE68A8" w:rsidRDefault="001404BD" w:rsidP="00660489">
            <w:r w:rsidRPr="00F216A1">
              <w:rPr>
                <w:rFonts w:cstheme="minorHAnsi"/>
              </w:rPr>
              <w:t>Sincerely,</w:t>
            </w:r>
            <w:r w:rsidRPr="00F216A1">
              <w:rPr>
                <w:rFonts w:cstheme="minorHAnsi"/>
              </w:rPr>
              <w:br/>
            </w:r>
          </w:p>
        </w:tc>
      </w:tr>
      <w:tr w:rsidR="00E77B5E" w:rsidRPr="00AE68A8" w14:paraId="75556DA6" w14:textId="77777777" w:rsidTr="00E77B5E">
        <w:trPr>
          <w:trHeight w:val="1164"/>
        </w:trPr>
        <w:tc>
          <w:tcPr>
            <w:tcW w:w="719" w:type="dxa"/>
          </w:tcPr>
          <w:p w14:paraId="21CAF341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01E2B612" w14:textId="77777777" w:rsidR="00E77B5E" w:rsidRPr="00AE68A8" w:rsidRDefault="00E77B5E" w:rsidP="00AE68A8"/>
        </w:tc>
        <w:tc>
          <w:tcPr>
            <w:tcW w:w="423" w:type="dxa"/>
            <w:vMerge/>
          </w:tcPr>
          <w:p w14:paraId="716F7F8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D7BE6E3" w14:textId="77777777" w:rsidR="00E77B5E" w:rsidRPr="00AE68A8" w:rsidRDefault="00E77B5E" w:rsidP="00AE68A8"/>
        </w:tc>
      </w:tr>
      <w:tr w:rsidR="00E77B5E" w:rsidRPr="00AE68A8" w14:paraId="42784A6C" w14:textId="77777777" w:rsidTr="00E77B5E">
        <w:trPr>
          <w:trHeight w:val="543"/>
        </w:trPr>
        <w:tc>
          <w:tcPr>
            <w:tcW w:w="719" w:type="dxa"/>
          </w:tcPr>
          <w:p w14:paraId="695C7BA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C019E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13CF9CE" wp14:editId="6B481A91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63D934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1B44105" w14:textId="4A740445" w:rsidR="00660489" w:rsidRPr="00AE68A8" w:rsidRDefault="00660489" w:rsidP="0084404B">
            <w:pPr>
              <w:pStyle w:val="Information"/>
            </w:pPr>
          </w:p>
        </w:tc>
        <w:tc>
          <w:tcPr>
            <w:tcW w:w="423" w:type="dxa"/>
            <w:vMerge/>
          </w:tcPr>
          <w:p w14:paraId="3B2F358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D257EA5" w14:textId="77777777" w:rsidR="00E77B5E" w:rsidRPr="00AE68A8" w:rsidRDefault="00E77B5E" w:rsidP="00AE68A8"/>
        </w:tc>
      </w:tr>
      <w:tr w:rsidR="00E77B5E" w:rsidRPr="00AE68A8" w14:paraId="1CC53F37" w14:textId="77777777" w:rsidTr="00E77B5E">
        <w:trPr>
          <w:trHeight w:val="183"/>
        </w:trPr>
        <w:tc>
          <w:tcPr>
            <w:tcW w:w="719" w:type="dxa"/>
          </w:tcPr>
          <w:p w14:paraId="1BCBD9D8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7670E75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646702F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EE89C69" w14:textId="77777777" w:rsidR="00E77B5E" w:rsidRPr="00AE68A8" w:rsidRDefault="00E77B5E" w:rsidP="00AE68A8"/>
        </w:tc>
      </w:tr>
      <w:tr w:rsidR="00E77B5E" w:rsidRPr="00AE68A8" w14:paraId="0E9F7425" w14:textId="77777777" w:rsidTr="00E77B5E">
        <w:trPr>
          <w:trHeight w:val="624"/>
        </w:trPr>
        <w:tc>
          <w:tcPr>
            <w:tcW w:w="719" w:type="dxa"/>
          </w:tcPr>
          <w:p w14:paraId="5616D701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54319C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30187F" wp14:editId="7828A8A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389CCF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3A40CE05" w14:textId="5FD4AF3E" w:rsidR="00E77B5E" w:rsidRPr="00AE68A8" w:rsidRDefault="00E77B5E" w:rsidP="00AE68A8">
            <w:pPr>
              <w:pStyle w:val="Information"/>
            </w:pPr>
          </w:p>
        </w:tc>
        <w:tc>
          <w:tcPr>
            <w:tcW w:w="423" w:type="dxa"/>
            <w:vMerge/>
          </w:tcPr>
          <w:p w14:paraId="632C70C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AEF6FC4" w14:textId="77777777" w:rsidR="00E77B5E" w:rsidRPr="00AE68A8" w:rsidRDefault="00E77B5E" w:rsidP="00AE68A8"/>
        </w:tc>
      </w:tr>
      <w:tr w:rsidR="00E77B5E" w:rsidRPr="00AE68A8" w14:paraId="54F55008" w14:textId="77777777" w:rsidTr="00E77B5E">
        <w:trPr>
          <w:trHeight w:val="183"/>
        </w:trPr>
        <w:tc>
          <w:tcPr>
            <w:tcW w:w="719" w:type="dxa"/>
          </w:tcPr>
          <w:p w14:paraId="16375CE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64F4AD63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19AC9F2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E61B1F9" w14:textId="77777777" w:rsidR="00E77B5E" w:rsidRPr="00AE68A8" w:rsidRDefault="00E77B5E" w:rsidP="00AE68A8"/>
        </w:tc>
      </w:tr>
      <w:tr w:rsidR="00E77B5E" w:rsidRPr="00AE68A8" w14:paraId="04BC1DBC" w14:textId="77777777" w:rsidTr="00E77B5E">
        <w:trPr>
          <w:trHeight w:val="633"/>
        </w:trPr>
        <w:tc>
          <w:tcPr>
            <w:tcW w:w="719" w:type="dxa"/>
          </w:tcPr>
          <w:p w14:paraId="620C340C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3594D8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ADB4425" wp14:editId="58D216E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A6228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79BC5D5" w14:textId="7D53D81A" w:rsidR="00E77B5E" w:rsidRPr="00AE68A8" w:rsidRDefault="00E77B5E" w:rsidP="00AE68A8">
            <w:pPr>
              <w:pStyle w:val="Information"/>
            </w:pPr>
          </w:p>
        </w:tc>
        <w:tc>
          <w:tcPr>
            <w:tcW w:w="423" w:type="dxa"/>
            <w:vMerge/>
          </w:tcPr>
          <w:p w14:paraId="5E01726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88E4363" w14:textId="77777777" w:rsidR="00E77B5E" w:rsidRPr="00AE68A8" w:rsidRDefault="00E77B5E" w:rsidP="00AE68A8"/>
        </w:tc>
      </w:tr>
      <w:tr w:rsidR="00E77B5E" w:rsidRPr="00AE68A8" w14:paraId="534E5A9B" w14:textId="77777777" w:rsidTr="00E77B5E">
        <w:trPr>
          <w:trHeight w:val="174"/>
        </w:trPr>
        <w:tc>
          <w:tcPr>
            <w:tcW w:w="719" w:type="dxa"/>
          </w:tcPr>
          <w:p w14:paraId="3FCD7702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85B6D08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7672958F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4E07DFF" w14:textId="77777777" w:rsidR="00E77B5E" w:rsidRPr="00AE68A8" w:rsidRDefault="00E77B5E" w:rsidP="00AE68A8"/>
        </w:tc>
      </w:tr>
      <w:tr w:rsidR="00E77B5E" w:rsidRPr="00AE68A8" w14:paraId="537915BA" w14:textId="77777777" w:rsidTr="00E77B5E">
        <w:trPr>
          <w:trHeight w:val="633"/>
        </w:trPr>
        <w:tc>
          <w:tcPr>
            <w:tcW w:w="719" w:type="dxa"/>
          </w:tcPr>
          <w:p w14:paraId="7FF6C44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8D494B6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EC4B4F8" wp14:editId="2B5F51E8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F39491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E59D784" w14:textId="149663F2" w:rsidR="00E77B5E" w:rsidRPr="00AE68A8" w:rsidRDefault="00E77B5E" w:rsidP="00AE68A8">
            <w:pPr>
              <w:pStyle w:val="Information"/>
            </w:pPr>
          </w:p>
        </w:tc>
        <w:tc>
          <w:tcPr>
            <w:tcW w:w="423" w:type="dxa"/>
            <w:vMerge/>
          </w:tcPr>
          <w:p w14:paraId="67ADD52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2D6BF64" w14:textId="77777777" w:rsidR="00E77B5E" w:rsidRPr="00AE68A8" w:rsidRDefault="00E77B5E" w:rsidP="00AE68A8"/>
        </w:tc>
      </w:tr>
      <w:tr w:rsidR="00E77B5E" w:rsidRPr="00AE68A8" w14:paraId="2BD9D711" w14:textId="77777777" w:rsidTr="00E77B5E">
        <w:trPr>
          <w:trHeight w:val="2448"/>
        </w:trPr>
        <w:tc>
          <w:tcPr>
            <w:tcW w:w="719" w:type="dxa"/>
          </w:tcPr>
          <w:p w14:paraId="67435576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1D32885B" w14:textId="77777777" w:rsidR="00E77B5E" w:rsidRPr="00AE68A8" w:rsidRDefault="00E77B5E" w:rsidP="00AE68A8"/>
        </w:tc>
        <w:tc>
          <w:tcPr>
            <w:tcW w:w="423" w:type="dxa"/>
          </w:tcPr>
          <w:p w14:paraId="36A5C18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FFE5A46" w14:textId="77777777" w:rsidR="00E77B5E" w:rsidRPr="00AE68A8" w:rsidRDefault="00E77B5E" w:rsidP="00AE68A8"/>
        </w:tc>
      </w:tr>
    </w:tbl>
    <w:p w14:paraId="5F1C8463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22B659" w14:textId="77777777" w:rsidR="00D25814" w:rsidRDefault="00D25814" w:rsidP="00590471">
      <w:r>
        <w:separator/>
      </w:r>
    </w:p>
  </w:endnote>
  <w:endnote w:type="continuationSeparator" w:id="0">
    <w:p w14:paraId="405CE922" w14:textId="77777777" w:rsidR="00D25814" w:rsidRDefault="00D2581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57605" w14:textId="77777777" w:rsidR="00D25814" w:rsidRDefault="00D25814" w:rsidP="00590471">
      <w:r>
        <w:separator/>
      </w:r>
    </w:p>
  </w:footnote>
  <w:footnote w:type="continuationSeparator" w:id="0">
    <w:p w14:paraId="1EA376DC" w14:textId="77777777" w:rsidR="00D25814" w:rsidRDefault="00D2581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F007A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5C3D04A" wp14:editId="441A4E1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5DD1A02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7520841">
    <w:abstractNumId w:val="0"/>
  </w:num>
  <w:num w:numId="2" w16cid:durableId="1270552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489"/>
    <w:rsid w:val="000531D1"/>
    <w:rsid w:val="00055B72"/>
    <w:rsid w:val="00060042"/>
    <w:rsid w:val="000760B0"/>
    <w:rsid w:val="000774ED"/>
    <w:rsid w:val="0008685D"/>
    <w:rsid w:val="00087C4C"/>
    <w:rsid w:val="00103FAB"/>
    <w:rsid w:val="00112FD7"/>
    <w:rsid w:val="001253DD"/>
    <w:rsid w:val="00126A25"/>
    <w:rsid w:val="001404BD"/>
    <w:rsid w:val="00140EAA"/>
    <w:rsid w:val="00150ABD"/>
    <w:rsid w:val="00187096"/>
    <w:rsid w:val="001C0517"/>
    <w:rsid w:val="001C47B0"/>
    <w:rsid w:val="00222466"/>
    <w:rsid w:val="002326E1"/>
    <w:rsid w:val="00236632"/>
    <w:rsid w:val="00245005"/>
    <w:rsid w:val="0029260E"/>
    <w:rsid w:val="002A3604"/>
    <w:rsid w:val="002B4549"/>
    <w:rsid w:val="002D5811"/>
    <w:rsid w:val="00300124"/>
    <w:rsid w:val="00310F17"/>
    <w:rsid w:val="003326CB"/>
    <w:rsid w:val="00376291"/>
    <w:rsid w:val="003763B9"/>
    <w:rsid w:val="00380FD1"/>
    <w:rsid w:val="00383D02"/>
    <w:rsid w:val="00384CE1"/>
    <w:rsid w:val="003A0B2E"/>
    <w:rsid w:val="003F3DF2"/>
    <w:rsid w:val="00400ADF"/>
    <w:rsid w:val="004211DF"/>
    <w:rsid w:val="00495595"/>
    <w:rsid w:val="004D6F4E"/>
    <w:rsid w:val="004E158A"/>
    <w:rsid w:val="004E2391"/>
    <w:rsid w:val="004E32BB"/>
    <w:rsid w:val="004F00D4"/>
    <w:rsid w:val="00526589"/>
    <w:rsid w:val="0053124C"/>
    <w:rsid w:val="00533C1B"/>
    <w:rsid w:val="005471D7"/>
    <w:rsid w:val="00565C77"/>
    <w:rsid w:val="0056708E"/>
    <w:rsid w:val="005801E5"/>
    <w:rsid w:val="00590471"/>
    <w:rsid w:val="005D01FA"/>
    <w:rsid w:val="005D45DC"/>
    <w:rsid w:val="00660489"/>
    <w:rsid w:val="00666CA5"/>
    <w:rsid w:val="006716D8"/>
    <w:rsid w:val="00682114"/>
    <w:rsid w:val="006920F0"/>
    <w:rsid w:val="006C020C"/>
    <w:rsid w:val="006D79A8"/>
    <w:rsid w:val="006F78C0"/>
    <w:rsid w:val="00747B45"/>
    <w:rsid w:val="00751211"/>
    <w:rsid w:val="007575B6"/>
    <w:rsid w:val="00765AF5"/>
    <w:rsid w:val="00766AC6"/>
    <w:rsid w:val="0078555D"/>
    <w:rsid w:val="0079179F"/>
    <w:rsid w:val="007B0D10"/>
    <w:rsid w:val="007F5B63"/>
    <w:rsid w:val="00803A0A"/>
    <w:rsid w:val="00812672"/>
    <w:rsid w:val="00817E45"/>
    <w:rsid w:val="0084404B"/>
    <w:rsid w:val="00846CB9"/>
    <w:rsid w:val="008512ED"/>
    <w:rsid w:val="008A1E6E"/>
    <w:rsid w:val="008A5859"/>
    <w:rsid w:val="008B108C"/>
    <w:rsid w:val="008C2CFC"/>
    <w:rsid w:val="008F0316"/>
    <w:rsid w:val="00902089"/>
    <w:rsid w:val="00941179"/>
    <w:rsid w:val="009475DC"/>
    <w:rsid w:val="00950510"/>
    <w:rsid w:val="00956027"/>
    <w:rsid w:val="00967B93"/>
    <w:rsid w:val="00977F2B"/>
    <w:rsid w:val="00997551"/>
    <w:rsid w:val="009B591F"/>
    <w:rsid w:val="009E0467"/>
    <w:rsid w:val="009E5C5A"/>
    <w:rsid w:val="00A11C92"/>
    <w:rsid w:val="00A31B16"/>
    <w:rsid w:val="00A34854"/>
    <w:rsid w:val="00A8026A"/>
    <w:rsid w:val="00AC208B"/>
    <w:rsid w:val="00AE52F6"/>
    <w:rsid w:val="00AE68A8"/>
    <w:rsid w:val="00AF0B9E"/>
    <w:rsid w:val="00B2594E"/>
    <w:rsid w:val="00B262C4"/>
    <w:rsid w:val="00B43466"/>
    <w:rsid w:val="00B57F97"/>
    <w:rsid w:val="00B6466C"/>
    <w:rsid w:val="00B67A59"/>
    <w:rsid w:val="00B76CDA"/>
    <w:rsid w:val="00BB3F95"/>
    <w:rsid w:val="00BD3278"/>
    <w:rsid w:val="00BE2985"/>
    <w:rsid w:val="00C14078"/>
    <w:rsid w:val="00C73408"/>
    <w:rsid w:val="00C76ABC"/>
    <w:rsid w:val="00C83A18"/>
    <w:rsid w:val="00CC1E8B"/>
    <w:rsid w:val="00CD2321"/>
    <w:rsid w:val="00CE1E3D"/>
    <w:rsid w:val="00D02408"/>
    <w:rsid w:val="00D053FA"/>
    <w:rsid w:val="00D0691B"/>
    <w:rsid w:val="00D25814"/>
    <w:rsid w:val="00D26515"/>
    <w:rsid w:val="00D309EA"/>
    <w:rsid w:val="00D428A3"/>
    <w:rsid w:val="00D73F47"/>
    <w:rsid w:val="00D84CD1"/>
    <w:rsid w:val="00D94704"/>
    <w:rsid w:val="00DE0B01"/>
    <w:rsid w:val="00E179B9"/>
    <w:rsid w:val="00E26AED"/>
    <w:rsid w:val="00E41AA2"/>
    <w:rsid w:val="00E73AB8"/>
    <w:rsid w:val="00E73C13"/>
    <w:rsid w:val="00E77B5E"/>
    <w:rsid w:val="00E90A60"/>
    <w:rsid w:val="00ED47F7"/>
    <w:rsid w:val="00EE7E09"/>
    <w:rsid w:val="00EF09A5"/>
    <w:rsid w:val="00EF432B"/>
    <w:rsid w:val="00F01E00"/>
    <w:rsid w:val="00F0223C"/>
    <w:rsid w:val="00F074A3"/>
    <w:rsid w:val="00F216A1"/>
    <w:rsid w:val="00F3235D"/>
    <w:rsid w:val="00F36F15"/>
    <w:rsid w:val="00F509FC"/>
    <w:rsid w:val="00F76CD5"/>
    <w:rsid w:val="00F878BD"/>
    <w:rsid w:val="00FA75BF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224F99"/>
  <w14:defaultImageDpi w14:val="96"/>
  <w15:docId w15:val="{50CF1B78-1E59-4346-8650-CC3BF4F3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E0B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E0B0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65AF5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am0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42</TotalTime>
  <Pages>1</Pages>
  <Words>110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Gardner</dc:creator>
  <cp:keywords/>
  <dc:description/>
  <cp:lastModifiedBy>Adam Gardner</cp:lastModifiedBy>
  <cp:revision>44</cp:revision>
  <dcterms:created xsi:type="dcterms:W3CDTF">2025-04-24T12:37:00Z</dcterms:created>
  <dcterms:modified xsi:type="dcterms:W3CDTF">2025-07-26T19:50:00Z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